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C3563" w14:textId="7B7D4034" w:rsidR="00524388" w:rsidRDefault="00042BEF">
      <w:pPr>
        <w:pStyle w:val="Title"/>
      </w:pPr>
      <w:r>
        <w:t>Sample document with images</w:t>
      </w:r>
    </w:p>
    <w:p w14:paraId="4828ECC2" w14:textId="7BD9479C" w:rsidR="00524388" w:rsidRDefault="00161B9E">
      <w:pPr>
        <w:pStyle w:val="Heading1"/>
      </w:pPr>
      <w:r>
        <w:t>Heading 1</w:t>
      </w:r>
    </w:p>
    <w:p w14:paraId="24995E86" w14:textId="5875C39E" w:rsidR="00524388" w:rsidRDefault="007644D7" w:rsidP="007644D7">
      <w:r>
        <w:t>Here’s the first image:</w:t>
      </w:r>
    </w:p>
    <w:p w14:paraId="2ACBF4AD" w14:textId="77777777" w:rsidR="00524388" w:rsidRDefault="000A66FD">
      <w:pPr>
        <w:jc w:val="center"/>
      </w:pPr>
      <w:r>
        <w:rPr>
          <w:noProof/>
          <w:lang w:eastAsia="en-US"/>
        </w:rPr>
        <w:drawing>
          <wp:inline distT="0" distB="0" distL="0" distR="0" wp14:anchorId="708C0EC4" wp14:editId="481F6406">
            <wp:extent cx="5486400" cy="3657600"/>
            <wp:effectExtent l="0" t="0" r="0" b="0"/>
            <wp:docPr id="2" name="Picture 2" title="Photo of boulders on beach in bright suns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002048_9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0C5" w14:textId="0203ED23" w:rsidR="00985161" w:rsidRDefault="00985161">
      <w:r>
        <w:t>Here’s some more images, icons, etc.:</w:t>
      </w:r>
    </w:p>
    <w:p w14:paraId="66292447" w14:textId="4F8E393C" w:rsidR="00985161" w:rsidRDefault="00985161">
      <w:r>
        <w:rPr>
          <w:noProof/>
        </w:rPr>
        <w:lastRenderedPageBreak/>
        <w:drawing>
          <wp:inline distT="0" distB="0" distL="0" distR="0" wp14:anchorId="1E369721" wp14:editId="76DA72CE">
            <wp:extent cx="6675120" cy="4441190"/>
            <wp:effectExtent l="0" t="0" r="5080" b="3810"/>
            <wp:docPr id="1903016547" name="Picture 5" descr="Milky way galaxy, under mostly clear night sk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16547" name="Picture 1903016547" descr="Milky way galaxy, under mostly clear night skie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ECC4" w14:textId="54628B54" w:rsidR="001F4DB4" w:rsidRDefault="001F4DB4">
      <w:r>
        <w:t>Here’s an icon:</w:t>
      </w:r>
    </w:p>
    <w:p w14:paraId="2B3649FA" w14:textId="2D57C60F" w:rsidR="00985161" w:rsidRDefault="00985161">
      <w:r>
        <w:rPr>
          <w:noProof/>
        </w:rPr>
        <w:drawing>
          <wp:inline distT="0" distB="0" distL="0" distR="0" wp14:anchorId="1588723D" wp14:editId="2E9AB621">
            <wp:extent cx="914400" cy="914400"/>
            <wp:effectExtent l="0" t="0" r="0" b="0"/>
            <wp:docPr id="200155050" name="Graphic 4" descr="Abacus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5050" name="Graphic 200155050" descr="Abacus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A0E1" w14:textId="7DBC3FE5" w:rsidR="008909E4" w:rsidRDefault="008909E4">
      <w:r>
        <w:t>And here are some shapes and SmartArt:</w:t>
      </w:r>
    </w:p>
    <w:p w14:paraId="2AAFD4DE" w14:textId="50CF3F23" w:rsidR="00985161" w:rsidRDefault="00985161">
      <w:r>
        <w:rPr>
          <w:noProof/>
        </w:rPr>
        <w:drawing>
          <wp:inline distT="0" distB="0" distL="0" distR="0" wp14:anchorId="39B5FA5B" wp14:editId="480BFEA7">
            <wp:extent cx="3154680" cy="1656080"/>
            <wp:effectExtent l="25400" t="0" r="7620" b="0"/>
            <wp:docPr id="518063594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D89A106" w14:textId="7C38D0D1" w:rsidR="00985161" w:rsidRDefault="009851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9726CC" wp14:editId="0FC10DBD">
                <wp:simplePos x="0" y="0"/>
                <wp:positionH relativeFrom="column">
                  <wp:posOffset>243840</wp:posOffset>
                </wp:positionH>
                <wp:positionV relativeFrom="paragraph">
                  <wp:posOffset>45720</wp:posOffset>
                </wp:positionV>
                <wp:extent cx="1066800" cy="508000"/>
                <wp:effectExtent l="0" t="0" r="12700" b="12700"/>
                <wp:wrapNone/>
                <wp:docPr id="680165546" name="Direct Access Storag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0800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31C036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Direct Access Storage 1" o:spid="_x0000_s1026" type="#_x0000_t133" style="position:absolute;margin-left:19.2pt;margin-top:3.6pt;width:84pt;height:4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" fillcolor="#ff7a00 [3204]" strokecolor="#261200 [484]" strokeweight="1pt">
                <v:stroke joinstyle="miter"/>
              </v:shape>
            </w:pict>
          </mc:Fallback>
        </mc:AlternateContent>
      </w:r>
    </w:p>
    <w:sectPr w:rsidR="00985161">
      <w:footerReference w:type="default" r:id="rId16"/>
      <w:pgSz w:w="12240" w:h="15840"/>
      <w:pgMar w:top="1080" w:right="864" w:bottom="1584" w:left="864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F2A3F2" w14:textId="77777777" w:rsidR="00DC162E" w:rsidRDefault="00DC162E">
      <w:pPr>
        <w:spacing w:after="0" w:line="240" w:lineRule="auto"/>
      </w:pPr>
      <w:r>
        <w:separator/>
      </w:r>
    </w:p>
  </w:endnote>
  <w:endnote w:type="continuationSeparator" w:id="0">
    <w:p w14:paraId="2A59769C" w14:textId="77777777" w:rsidR="00DC162E" w:rsidRDefault="00DC1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28524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0F4D9D" w14:textId="77777777" w:rsidR="00524388" w:rsidRDefault="000A66FD"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067DE" w14:textId="77777777" w:rsidR="00DC162E" w:rsidRDefault="00DC162E">
      <w:pPr>
        <w:spacing w:after="0" w:line="240" w:lineRule="auto"/>
      </w:pPr>
      <w:r>
        <w:separator/>
      </w:r>
    </w:p>
  </w:footnote>
  <w:footnote w:type="continuationSeparator" w:id="0">
    <w:p w14:paraId="49FC2EBC" w14:textId="77777777" w:rsidR="00DC162E" w:rsidRDefault="00DC16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6EE2A7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A8315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19E43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0C6C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D80F29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2A46C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C25A4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75E5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2F819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97C33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90004"/>
    <w:multiLevelType w:val="hybridMultilevel"/>
    <w:tmpl w:val="84A4F6C8"/>
    <w:lvl w:ilvl="0" w:tplc="1C7E5174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385202"/>
    <w:multiLevelType w:val="hybridMultilevel"/>
    <w:tmpl w:val="C13A5756"/>
    <w:lvl w:ilvl="0" w:tplc="EFC0596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5250070">
    <w:abstractNumId w:val="8"/>
  </w:num>
  <w:num w:numId="2" w16cid:durableId="1900745277">
    <w:abstractNumId w:val="8"/>
  </w:num>
  <w:num w:numId="3" w16cid:durableId="1748577157">
    <w:abstractNumId w:val="9"/>
  </w:num>
  <w:num w:numId="4" w16cid:durableId="1333069960">
    <w:abstractNumId w:val="8"/>
    <w:lvlOverride w:ilvl="0">
      <w:lvl w:ilvl="0">
        <w:start w:val="1"/>
        <w:numFmt w:val="decimal"/>
        <w:lvlText w:val="%1.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</w:num>
  <w:num w:numId="5" w16cid:durableId="1668702718">
    <w:abstractNumId w:val="10"/>
  </w:num>
  <w:num w:numId="6" w16cid:durableId="161358752">
    <w:abstractNumId w:val="7"/>
  </w:num>
  <w:num w:numId="7" w16cid:durableId="1182091863">
    <w:abstractNumId w:val="6"/>
  </w:num>
  <w:num w:numId="8" w16cid:durableId="1836728823">
    <w:abstractNumId w:val="5"/>
  </w:num>
  <w:num w:numId="9" w16cid:durableId="1672756399">
    <w:abstractNumId w:val="4"/>
  </w:num>
  <w:num w:numId="10" w16cid:durableId="1468863211">
    <w:abstractNumId w:val="3"/>
  </w:num>
  <w:num w:numId="11" w16cid:durableId="1960724133">
    <w:abstractNumId w:val="2"/>
  </w:num>
  <w:num w:numId="12" w16cid:durableId="1190756098">
    <w:abstractNumId w:val="1"/>
  </w:num>
  <w:num w:numId="13" w16cid:durableId="1723672435">
    <w:abstractNumId w:val="0"/>
  </w:num>
  <w:num w:numId="14" w16cid:durableId="605701512">
    <w:abstractNumId w:val="8"/>
    <w:lvlOverride w:ilvl="0">
      <w:startOverride w:val="1"/>
    </w:lvlOverride>
  </w:num>
  <w:num w:numId="15" w16cid:durableId="826828016">
    <w:abstractNumId w:val="8"/>
  </w:num>
  <w:num w:numId="16" w16cid:durableId="12561303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61"/>
    <w:rsid w:val="00042BEF"/>
    <w:rsid w:val="000A66FD"/>
    <w:rsid w:val="00161B9E"/>
    <w:rsid w:val="001F4DB4"/>
    <w:rsid w:val="003F31CF"/>
    <w:rsid w:val="00524388"/>
    <w:rsid w:val="007644D7"/>
    <w:rsid w:val="008909E4"/>
    <w:rsid w:val="00985161"/>
    <w:rsid w:val="009F6D06"/>
    <w:rsid w:val="00AB0D3F"/>
    <w:rsid w:val="00BB58E9"/>
    <w:rsid w:val="00DC162E"/>
    <w:rsid w:val="00E73AC0"/>
    <w:rsid w:val="00F9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4DAB13"/>
  <w15:chartTrackingRefBased/>
  <w15:docId w15:val="{03430292-95B8-FD46-8D0B-2024453D9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666660" w:themeColor="text2" w:themeTint="BF"/>
        <w:sz w:val="24"/>
        <w:szCs w:val="24"/>
        <w:lang w:val="en-US" w:eastAsia="ja-JP" w:bidi="ar-SA"/>
      </w:rPr>
    </w:rPrDefault>
    <w:pPrDefault>
      <w:pPr>
        <w:spacing w:after="3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1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60"/>
      <w:contextualSpacing/>
      <w:outlineLvl w:val="0"/>
    </w:pPr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340" w:after="120"/>
      <w:contextualSpacing/>
      <w:outlineLvl w:val="3"/>
    </w:pPr>
    <w:rPr>
      <w:rFonts w:asciiTheme="majorHAnsi" w:eastAsiaTheme="majorEastAsia" w:hAnsiTheme="majorHAnsi" w:cstheme="majorBidi"/>
      <w:iCs/>
      <w:color w:val="FF7A00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40" w:after="120"/>
      <w:contextualSpacing/>
      <w:outlineLvl w:val="4"/>
    </w:pPr>
    <w:rPr>
      <w:rFonts w:asciiTheme="majorHAnsi" w:eastAsiaTheme="majorEastAsia" w:hAnsiTheme="majorHAnsi" w:cstheme="majorBidi"/>
      <w:i/>
      <w:color w:val="FF7A00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40" w:after="120"/>
      <w:contextualSpacing/>
      <w:outlineLvl w:val="5"/>
    </w:pPr>
    <w:rPr>
      <w:rFonts w:asciiTheme="majorHAnsi" w:eastAsiaTheme="majorEastAsia" w:hAnsiTheme="majorHAnsi" w:cstheme="majorBidi"/>
      <w:b/>
      <w:color w:val="FF7A00" w:themeColor="accent1"/>
      <w:sz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40" w:after="120"/>
      <w:contextualSpacing/>
      <w:outlineLvl w:val="6"/>
    </w:pPr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40" w:after="120"/>
      <w:contextualSpacing/>
      <w:outlineLvl w:val="7"/>
    </w:pPr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40" w:after="120"/>
      <w:contextualSpacing/>
      <w:outlineLvl w:val="8"/>
    </w:pPr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pPr>
      <w:pBdr>
        <w:bottom w:val="single" w:sz="48" w:space="22" w:color="FF7A00" w:themeColor="accent1"/>
      </w:pBdr>
      <w:spacing w:after="400" w:line="240" w:lineRule="auto"/>
      <w:contextualSpacing/>
    </w:pPr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olor w:val="454541" w:themeColor="text2" w:themeTint="E6"/>
      <w:kern w:val="28"/>
      <w:sz w:val="60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olor w:val="454541" w:themeColor="text2" w:themeTint="E6"/>
      <w:sz w:val="44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FF7A00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olor w:val="FF7A00" w:themeColor="accent1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/>
      <w:iCs/>
      <w:color w:val="FF7A00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FF7A00" w:themeColor="accent1"/>
      <w:sz w:val="2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FF7A00" w:themeColor="accent1"/>
      <w:sz w:val="20"/>
      <w:szCs w:val="21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480"/>
      <w:contextualSpacing/>
    </w:pPr>
    <w:rPr>
      <w:rFonts w:eastAsiaTheme="minorEastAsia"/>
      <w:color w:val="FF7A00" w:themeColor="accent1"/>
      <w:sz w:val="3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olor w:val="FF7A00" w:themeColor="accent1"/>
      <w:sz w:val="34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666660" w:themeColor="text2" w:themeTint="BF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454541" w:themeColor="text2" w:themeTint="E6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  <w:color w:val="666660" w:themeColor="text2" w:themeTint="BF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320" w:after="320"/>
    </w:pPr>
    <w:rPr>
      <w:i/>
      <w:iCs/>
      <w:sz w:val="34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4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/>
    </w:pPr>
    <w:rPr>
      <w:b/>
      <w:i/>
      <w:iCs/>
      <w:color w:val="454541" w:themeColor="text2" w:themeTint="E6"/>
      <w:sz w:val="3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454541" w:themeColor="text2" w:themeTint="E6"/>
      <w:sz w:val="34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666660" w:themeColor="text2" w:themeTint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666660" w:themeColor="text2" w:themeTint="BF"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QuickStyle" Target="diagrams/quickStyle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diagramLayout" Target="diagrams/layout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Data" Target="diagrams/data1.xml"/><Relationship Id="rId5" Type="http://schemas.openxmlformats.org/officeDocument/2006/relationships/footnotes" Target="footnotes.xml"/><Relationship Id="rId15" Type="http://schemas.microsoft.com/office/2007/relationships/diagramDrawing" Target="diagrams/drawing1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bgreenwell/Library/Containers/com.microsoft.Word/Data/Library/Application%20Support/Microsoft/Office/16.0/DTS/en-US%7bE1E783FC-6283-8445-BC37-3E90E448D822%7d/%7bA2A33783-56F8-F14F-B363-2623CDFAFAB8%7dtf10002069_mac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FF42C2-FDEB-0345-8341-3DF6A8042B2C}" type="doc">
      <dgm:prSet loTypeId="urn:microsoft.com/office/officeart/2005/8/layout/process1" loCatId="" qsTypeId="urn:microsoft.com/office/officeart/2005/8/quickstyle/simple1" qsCatId="simple" csTypeId="urn:microsoft.com/office/officeart/2005/8/colors/accent1_2" csCatId="accent1" phldr="1"/>
      <dgm:spPr/>
    </dgm:pt>
    <dgm:pt modelId="{4D44FB84-5D69-FB43-952C-FAF03C551DFB}">
      <dgm:prSet phldrT="[Text]"/>
      <dgm:spPr/>
      <dgm:t>
        <a:bodyPr/>
        <a:lstStyle/>
        <a:p>
          <a:r>
            <a:rPr lang="en-US"/>
            <a:t>Hello!</a:t>
          </a:r>
        </a:p>
      </dgm:t>
    </dgm:pt>
    <dgm:pt modelId="{5EF8327D-E5FA-CA4C-AFDD-3C6C3DEBCD37}" type="parTrans" cxnId="{2BCEAD80-3962-654F-BB25-8EADD3417431}">
      <dgm:prSet/>
      <dgm:spPr/>
      <dgm:t>
        <a:bodyPr/>
        <a:lstStyle/>
        <a:p>
          <a:endParaRPr lang="en-US"/>
        </a:p>
      </dgm:t>
    </dgm:pt>
    <dgm:pt modelId="{9BA35BA3-6A74-6C4E-8E74-4893E4901AAB}" type="sibTrans" cxnId="{2BCEAD80-3962-654F-BB25-8EADD3417431}">
      <dgm:prSet/>
      <dgm:spPr/>
      <dgm:t>
        <a:bodyPr/>
        <a:lstStyle/>
        <a:p>
          <a:endParaRPr lang="en-US"/>
        </a:p>
      </dgm:t>
    </dgm:pt>
    <dgm:pt modelId="{9AF9B7FA-77DC-7B40-B88D-948CB4BC4C75}">
      <dgm:prSet phldrT="[Text]"/>
      <dgm:spPr/>
      <dgm:t>
        <a:bodyPr/>
        <a:lstStyle/>
        <a:p>
          <a:r>
            <a:rPr lang="en-US"/>
            <a:t>Bye!</a:t>
          </a:r>
        </a:p>
      </dgm:t>
    </dgm:pt>
    <dgm:pt modelId="{A698C8E6-E8FC-B749-8C91-52D619794F2F}" type="parTrans" cxnId="{9F7E588E-2CF3-0241-A1A5-BAF273F0B428}">
      <dgm:prSet/>
      <dgm:spPr/>
      <dgm:t>
        <a:bodyPr/>
        <a:lstStyle/>
        <a:p>
          <a:endParaRPr lang="en-US"/>
        </a:p>
      </dgm:t>
    </dgm:pt>
    <dgm:pt modelId="{7AFDE29B-367C-5F4A-AD50-7D5952916BAA}" type="sibTrans" cxnId="{9F7E588E-2CF3-0241-A1A5-BAF273F0B428}">
      <dgm:prSet/>
      <dgm:spPr/>
      <dgm:t>
        <a:bodyPr/>
        <a:lstStyle/>
        <a:p>
          <a:endParaRPr lang="en-US"/>
        </a:p>
      </dgm:t>
    </dgm:pt>
    <dgm:pt modelId="{3C4B6E67-5696-7042-81F3-B8539B392C4D}">
      <dgm:prSet phldrT="[Text]"/>
      <dgm:spPr/>
      <dgm:t>
        <a:bodyPr/>
        <a:lstStyle/>
        <a:p>
          <a:r>
            <a:rPr lang="en-US"/>
            <a:t>ABC</a:t>
          </a:r>
        </a:p>
      </dgm:t>
    </dgm:pt>
    <dgm:pt modelId="{5AD59F04-09BA-5D44-8CF3-3D227D9707E9}" type="parTrans" cxnId="{00D3FBC7-07DF-194E-9F0A-690C1A66B3C7}">
      <dgm:prSet/>
      <dgm:spPr/>
      <dgm:t>
        <a:bodyPr/>
        <a:lstStyle/>
        <a:p>
          <a:endParaRPr lang="en-US"/>
        </a:p>
      </dgm:t>
    </dgm:pt>
    <dgm:pt modelId="{31A2A37E-B641-0D4C-B052-3075CB98C567}" type="sibTrans" cxnId="{00D3FBC7-07DF-194E-9F0A-690C1A66B3C7}">
      <dgm:prSet/>
      <dgm:spPr/>
      <dgm:t>
        <a:bodyPr/>
        <a:lstStyle/>
        <a:p>
          <a:endParaRPr lang="en-US"/>
        </a:p>
      </dgm:t>
    </dgm:pt>
    <dgm:pt modelId="{84054BE5-2C78-9147-9954-BA5B2B0F6C1C}" type="pres">
      <dgm:prSet presAssocID="{2FFF42C2-FDEB-0345-8341-3DF6A8042B2C}" presName="Name0" presStyleCnt="0">
        <dgm:presLayoutVars>
          <dgm:dir/>
          <dgm:resizeHandles val="exact"/>
        </dgm:presLayoutVars>
      </dgm:prSet>
      <dgm:spPr/>
    </dgm:pt>
    <dgm:pt modelId="{B59E6046-EC41-124E-9929-352F430C480B}" type="pres">
      <dgm:prSet presAssocID="{4D44FB84-5D69-FB43-952C-FAF03C551DFB}" presName="node" presStyleLbl="node1" presStyleIdx="0" presStyleCnt="3">
        <dgm:presLayoutVars>
          <dgm:bulletEnabled val="1"/>
        </dgm:presLayoutVars>
      </dgm:prSet>
      <dgm:spPr/>
    </dgm:pt>
    <dgm:pt modelId="{EAB965C0-D84B-594C-BD46-2FD99822E7E9}" type="pres">
      <dgm:prSet presAssocID="{9BA35BA3-6A74-6C4E-8E74-4893E4901AAB}" presName="sibTrans" presStyleLbl="sibTrans2D1" presStyleIdx="0" presStyleCnt="2"/>
      <dgm:spPr/>
    </dgm:pt>
    <dgm:pt modelId="{79DDCC58-EA45-8140-8F70-291C2A1733B3}" type="pres">
      <dgm:prSet presAssocID="{9BA35BA3-6A74-6C4E-8E74-4893E4901AAB}" presName="connectorText" presStyleLbl="sibTrans2D1" presStyleIdx="0" presStyleCnt="2"/>
      <dgm:spPr/>
    </dgm:pt>
    <dgm:pt modelId="{980A2D0C-8D1E-784F-94AA-00607A766C37}" type="pres">
      <dgm:prSet presAssocID="{9AF9B7FA-77DC-7B40-B88D-948CB4BC4C75}" presName="node" presStyleLbl="node1" presStyleIdx="1" presStyleCnt="3">
        <dgm:presLayoutVars>
          <dgm:bulletEnabled val="1"/>
        </dgm:presLayoutVars>
      </dgm:prSet>
      <dgm:spPr/>
    </dgm:pt>
    <dgm:pt modelId="{6A016D29-6528-394B-B68D-8C7A62497747}" type="pres">
      <dgm:prSet presAssocID="{7AFDE29B-367C-5F4A-AD50-7D5952916BAA}" presName="sibTrans" presStyleLbl="sibTrans2D1" presStyleIdx="1" presStyleCnt="2"/>
      <dgm:spPr/>
    </dgm:pt>
    <dgm:pt modelId="{C6A108F2-C7F5-5E45-9116-15A8874A3376}" type="pres">
      <dgm:prSet presAssocID="{7AFDE29B-367C-5F4A-AD50-7D5952916BAA}" presName="connectorText" presStyleLbl="sibTrans2D1" presStyleIdx="1" presStyleCnt="2"/>
      <dgm:spPr/>
    </dgm:pt>
    <dgm:pt modelId="{A1345F17-5CEC-C84C-B77B-B3225E8F4501}" type="pres">
      <dgm:prSet presAssocID="{3C4B6E67-5696-7042-81F3-B8539B392C4D}" presName="node" presStyleLbl="node1" presStyleIdx="2" presStyleCnt="3">
        <dgm:presLayoutVars>
          <dgm:bulletEnabled val="1"/>
        </dgm:presLayoutVars>
      </dgm:prSet>
      <dgm:spPr/>
    </dgm:pt>
  </dgm:ptLst>
  <dgm:cxnLst>
    <dgm:cxn modelId="{77B2D22E-3FF5-014E-8752-CF2ACB594BF8}" type="presOf" srcId="{7AFDE29B-367C-5F4A-AD50-7D5952916BAA}" destId="{6A016D29-6528-394B-B68D-8C7A62497747}" srcOrd="0" destOrd="0" presId="urn:microsoft.com/office/officeart/2005/8/layout/process1"/>
    <dgm:cxn modelId="{4DF6134A-B540-094A-8EAA-3A8EAE445FEF}" type="presOf" srcId="{4D44FB84-5D69-FB43-952C-FAF03C551DFB}" destId="{B59E6046-EC41-124E-9929-352F430C480B}" srcOrd="0" destOrd="0" presId="urn:microsoft.com/office/officeart/2005/8/layout/process1"/>
    <dgm:cxn modelId="{7CE10471-F2CF-C640-B778-201108F62EBC}" type="presOf" srcId="{2FFF42C2-FDEB-0345-8341-3DF6A8042B2C}" destId="{84054BE5-2C78-9147-9954-BA5B2B0F6C1C}" srcOrd="0" destOrd="0" presId="urn:microsoft.com/office/officeart/2005/8/layout/process1"/>
    <dgm:cxn modelId="{2BCEAD80-3962-654F-BB25-8EADD3417431}" srcId="{2FFF42C2-FDEB-0345-8341-3DF6A8042B2C}" destId="{4D44FB84-5D69-FB43-952C-FAF03C551DFB}" srcOrd="0" destOrd="0" parTransId="{5EF8327D-E5FA-CA4C-AFDD-3C6C3DEBCD37}" sibTransId="{9BA35BA3-6A74-6C4E-8E74-4893E4901AAB}"/>
    <dgm:cxn modelId="{E8E2538B-709F-9646-B3CC-9645A71B3907}" type="presOf" srcId="{9BA35BA3-6A74-6C4E-8E74-4893E4901AAB}" destId="{79DDCC58-EA45-8140-8F70-291C2A1733B3}" srcOrd="1" destOrd="0" presId="urn:microsoft.com/office/officeart/2005/8/layout/process1"/>
    <dgm:cxn modelId="{9F7E588E-2CF3-0241-A1A5-BAF273F0B428}" srcId="{2FFF42C2-FDEB-0345-8341-3DF6A8042B2C}" destId="{9AF9B7FA-77DC-7B40-B88D-948CB4BC4C75}" srcOrd="1" destOrd="0" parTransId="{A698C8E6-E8FC-B749-8C91-52D619794F2F}" sibTransId="{7AFDE29B-367C-5F4A-AD50-7D5952916BAA}"/>
    <dgm:cxn modelId="{BFC7A98F-2199-7F40-8C35-6B1A7F547D11}" type="presOf" srcId="{9AF9B7FA-77DC-7B40-B88D-948CB4BC4C75}" destId="{980A2D0C-8D1E-784F-94AA-00607A766C37}" srcOrd="0" destOrd="0" presId="urn:microsoft.com/office/officeart/2005/8/layout/process1"/>
    <dgm:cxn modelId="{00D3FBC7-07DF-194E-9F0A-690C1A66B3C7}" srcId="{2FFF42C2-FDEB-0345-8341-3DF6A8042B2C}" destId="{3C4B6E67-5696-7042-81F3-B8539B392C4D}" srcOrd="2" destOrd="0" parTransId="{5AD59F04-09BA-5D44-8CF3-3D227D9707E9}" sibTransId="{31A2A37E-B641-0D4C-B052-3075CB98C567}"/>
    <dgm:cxn modelId="{E8FF6FD5-DECE-CF4F-ABC2-F8E56B49DB86}" type="presOf" srcId="{3C4B6E67-5696-7042-81F3-B8539B392C4D}" destId="{A1345F17-5CEC-C84C-B77B-B3225E8F4501}" srcOrd="0" destOrd="0" presId="urn:microsoft.com/office/officeart/2005/8/layout/process1"/>
    <dgm:cxn modelId="{CBDEA1F6-8AE8-FA42-9578-03E163052C6B}" type="presOf" srcId="{9BA35BA3-6A74-6C4E-8E74-4893E4901AAB}" destId="{EAB965C0-D84B-594C-BD46-2FD99822E7E9}" srcOrd="0" destOrd="0" presId="urn:microsoft.com/office/officeart/2005/8/layout/process1"/>
    <dgm:cxn modelId="{613156F8-ADA2-2948-9CE5-FBD1C41BFCE6}" type="presOf" srcId="{7AFDE29B-367C-5F4A-AD50-7D5952916BAA}" destId="{C6A108F2-C7F5-5E45-9116-15A8874A3376}" srcOrd="1" destOrd="0" presId="urn:microsoft.com/office/officeart/2005/8/layout/process1"/>
    <dgm:cxn modelId="{067B521A-7575-F246-B7EB-DB1A37302BDA}" type="presParOf" srcId="{84054BE5-2C78-9147-9954-BA5B2B0F6C1C}" destId="{B59E6046-EC41-124E-9929-352F430C480B}" srcOrd="0" destOrd="0" presId="urn:microsoft.com/office/officeart/2005/8/layout/process1"/>
    <dgm:cxn modelId="{FF86D23A-F4B2-CD44-95A9-A61E7DF18A84}" type="presParOf" srcId="{84054BE5-2C78-9147-9954-BA5B2B0F6C1C}" destId="{EAB965C0-D84B-594C-BD46-2FD99822E7E9}" srcOrd="1" destOrd="0" presId="urn:microsoft.com/office/officeart/2005/8/layout/process1"/>
    <dgm:cxn modelId="{C0336E1B-612B-F948-B1D0-87CA6A04EA01}" type="presParOf" srcId="{EAB965C0-D84B-594C-BD46-2FD99822E7E9}" destId="{79DDCC58-EA45-8140-8F70-291C2A1733B3}" srcOrd="0" destOrd="0" presId="urn:microsoft.com/office/officeart/2005/8/layout/process1"/>
    <dgm:cxn modelId="{1FAADF4A-6BB3-C14A-A2FD-82CC5476560C}" type="presParOf" srcId="{84054BE5-2C78-9147-9954-BA5B2B0F6C1C}" destId="{980A2D0C-8D1E-784F-94AA-00607A766C37}" srcOrd="2" destOrd="0" presId="urn:microsoft.com/office/officeart/2005/8/layout/process1"/>
    <dgm:cxn modelId="{99390C95-42A4-084D-AE81-E0E3F02CCDA3}" type="presParOf" srcId="{84054BE5-2C78-9147-9954-BA5B2B0F6C1C}" destId="{6A016D29-6528-394B-B68D-8C7A62497747}" srcOrd="3" destOrd="0" presId="urn:microsoft.com/office/officeart/2005/8/layout/process1"/>
    <dgm:cxn modelId="{3E9426E8-DD9B-1741-AE74-05557E795002}" type="presParOf" srcId="{6A016D29-6528-394B-B68D-8C7A62497747}" destId="{C6A108F2-C7F5-5E45-9116-15A8874A3376}" srcOrd="0" destOrd="0" presId="urn:microsoft.com/office/officeart/2005/8/layout/process1"/>
    <dgm:cxn modelId="{39181F5B-F6A0-FC4B-AE1E-4AEFB755A53C}" type="presParOf" srcId="{84054BE5-2C78-9147-9954-BA5B2B0F6C1C}" destId="{A1345F17-5CEC-C84C-B77B-B3225E8F4501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59E6046-EC41-124E-9929-352F430C480B}">
      <dsp:nvSpPr>
        <dsp:cNvPr id="0" name=""/>
        <dsp:cNvSpPr/>
      </dsp:nvSpPr>
      <dsp:spPr>
        <a:xfrm>
          <a:off x="2772" y="579424"/>
          <a:ext cx="828719" cy="4972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Hello!</a:t>
          </a:r>
        </a:p>
      </dsp:txBody>
      <dsp:txXfrm>
        <a:off x="17335" y="593987"/>
        <a:ext cx="799593" cy="468105"/>
      </dsp:txXfrm>
    </dsp:sp>
    <dsp:sp modelId="{EAB965C0-D84B-594C-BD46-2FD99822E7E9}">
      <dsp:nvSpPr>
        <dsp:cNvPr id="0" name=""/>
        <dsp:cNvSpPr/>
      </dsp:nvSpPr>
      <dsp:spPr>
        <a:xfrm>
          <a:off x="914364" y="725278"/>
          <a:ext cx="175688" cy="2055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914364" y="766382"/>
        <a:ext cx="122982" cy="123314"/>
      </dsp:txXfrm>
    </dsp:sp>
    <dsp:sp modelId="{980A2D0C-8D1E-784F-94AA-00607A766C37}">
      <dsp:nvSpPr>
        <dsp:cNvPr id="0" name=""/>
        <dsp:cNvSpPr/>
      </dsp:nvSpPr>
      <dsp:spPr>
        <a:xfrm>
          <a:off x="1162980" y="579424"/>
          <a:ext cx="828719" cy="4972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Bye!</a:t>
          </a:r>
        </a:p>
      </dsp:txBody>
      <dsp:txXfrm>
        <a:off x="1177543" y="593987"/>
        <a:ext cx="799593" cy="468105"/>
      </dsp:txXfrm>
    </dsp:sp>
    <dsp:sp modelId="{6A016D29-6528-394B-B68D-8C7A62497747}">
      <dsp:nvSpPr>
        <dsp:cNvPr id="0" name=""/>
        <dsp:cNvSpPr/>
      </dsp:nvSpPr>
      <dsp:spPr>
        <a:xfrm>
          <a:off x="2074571" y="725278"/>
          <a:ext cx="175688" cy="2055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</dsp:txBody>
      <dsp:txXfrm>
        <a:off x="2074571" y="766382"/>
        <a:ext cx="122982" cy="123314"/>
      </dsp:txXfrm>
    </dsp:sp>
    <dsp:sp modelId="{A1345F17-5CEC-C84C-B77B-B3225E8F4501}">
      <dsp:nvSpPr>
        <dsp:cNvPr id="0" name=""/>
        <dsp:cNvSpPr/>
      </dsp:nvSpPr>
      <dsp:spPr>
        <a:xfrm>
          <a:off x="2323187" y="579424"/>
          <a:ext cx="828719" cy="49723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2390" tIns="72390" rIns="72390" bIns="72390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ABC</a:t>
          </a:r>
        </a:p>
      </dsp:txBody>
      <dsp:txXfrm>
        <a:off x="2337750" y="593987"/>
        <a:ext cx="799593" cy="46810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Journal">
      <a:dk1>
        <a:sysClr val="windowText" lastClr="000000"/>
      </a:dk1>
      <a:lt1>
        <a:sysClr val="window" lastClr="FFFFFF"/>
      </a:lt1>
      <a:dk2>
        <a:srgbClr val="31312E"/>
      </a:dk2>
      <a:lt2>
        <a:srgbClr val="FDFBF9"/>
      </a:lt2>
      <a:accent1>
        <a:srgbClr val="FF7A00"/>
      </a:accent1>
      <a:accent2>
        <a:srgbClr val="FF6275"/>
      </a:accent2>
      <a:accent3>
        <a:srgbClr val="9CC346"/>
      </a:accent3>
      <a:accent4>
        <a:srgbClr val="A96EB6"/>
      </a:accent4>
      <a:accent5>
        <a:srgbClr val="F89A4A"/>
      </a:accent5>
      <a:accent6>
        <a:srgbClr val="E7D364"/>
      </a:accent6>
      <a:hlink>
        <a:srgbClr val="34B6C3"/>
      </a:hlink>
      <a:folHlink>
        <a:srgbClr val="A96EB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Write a Journal.dotx</Template>
  <TotalTime>2</TotalTime>
  <Pages>3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Greenwell</dc:creator>
  <cp:keywords/>
  <dc:description/>
  <cp:lastModifiedBy>Greenwell, Brandon (greenwbm)</cp:lastModifiedBy>
  <cp:revision>5</cp:revision>
  <dcterms:created xsi:type="dcterms:W3CDTF">2025-08-21T19:58:00Z</dcterms:created>
  <dcterms:modified xsi:type="dcterms:W3CDTF">2025-08-21T19:59:00Z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TF10002001</vt:lpwstr>
  </property>
</Properties>
</file>